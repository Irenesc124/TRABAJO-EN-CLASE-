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7AB1AF8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04B4D28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B8BA8E8" wp14:editId="77DB9BED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F7F5BE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B8BA8E8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68F7F5BE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3DBA57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C6786F9" w14:textId="23B3DDF3" w:rsidR="003D1B71" w:rsidRPr="00665F95" w:rsidRDefault="00BE6685" w:rsidP="00310F17">
            <w:pPr>
              <w:pStyle w:val="Ttulo"/>
            </w:pPr>
            <w:r>
              <w:t>IRENE</w:t>
            </w:r>
            <w:r w:rsidR="003D1B71" w:rsidRPr="00665F95">
              <w:rPr>
                <w:lang w:bidi="es-ES"/>
              </w:rPr>
              <w:br/>
            </w:r>
            <w:r>
              <w:t>SANCHEZ COLIS</w:t>
            </w:r>
          </w:p>
        </w:tc>
      </w:tr>
      <w:tr w:rsidR="003D1B71" w:rsidRPr="00CA16E3" w14:paraId="6977494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DA7F3A3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F3A782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2EA5C2B56C124FA7BA43D743A54D9FD3"/>
              </w:placeholder>
              <w:temporary/>
              <w15:appearance w15:val="hidden"/>
            </w:sdtPr>
            <w:sdtEndPr/>
            <w:sdtContent>
              <w:p w14:paraId="01212686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6FCFA3F1" w14:textId="421F1080" w:rsidR="003D1B71" w:rsidRPr="00665F95" w:rsidRDefault="006319A4" w:rsidP="00665F95">
            <w:pPr>
              <w:pStyle w:val="Fechas"/>
              <w:spacing w:line="216" w:lineRule="auto"/>
            </w:pPr>
            <w:r>
              <w:t>8/03/20010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8/10/2015</w:t>
            </w:r>
          </w:p>
          <w:p w14:paraId="0BD13669" w14:textId="270EF334" w:rsidR="003D1B71" w:rsidRPr="00665F95" w:rsidRDefault="006319A4" w:rsidP="00665F95">
            <w:pPr>
              <w:pStyle w:val="Experiencia"/>
              <w:spacing w:line="216" w:lineRule="auto"/>
            </w:pPr>
            <w:r>
              <w:t xml:space="preserve">Cuentas por pagar </w:t>
            </w:r>
            <w:r w:rsidRPr="00665F95">
              <w:rPr>
                <w:rStyle w:val="Textoennegrita"/>
                <w:rFonts w:eastAsia="Calibri"/>
                <w:lang w:bidi="es-ES"/>
              </w:rPr>
              <w:t>•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t>jefe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 xml:space="preserve">instituto nacional de perinatología </w:t>
            </w:r>
          </w:p>
          <w:p w14:paraId="742121B3" w14:textId="1C789084" w:rsidR="003D1B71" w:rsidRPr="00665F95" w:rsidRDefault="006319A4" w:rsidP="00665F95">
            <w:pPr>
              <w:pStyle w:val="Fechas"/>
              <w:spacing w:line="216" w:lineRule="auto"/>
            </w:pPr>
            <w:r>
              <w:t>5/06/2006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3/7/2009</w:t>
            </w:r>
          </w:p>
          <w:p w14:paraId="3616BBC6" w14:textId="113397D2" w:rsidR="003D1B71" w:rsidRPr="00665F95" w:rsidRDefault="006319A4" w:rsidP="00665F95">
            <w:pPr>
              <w:pStyle w:val="Experiencia"/>
              <w:spacing w:line="216" w:lineRule="auto"/>
            </w:pPr>
            <w:r>
              <w:t>administración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 xml:space="preserve">supervisora </w:t>
            </w:r>
            <w:r w:rsidRPr="00665F95">
              <w:rPr>
                <w:rStyle w:val="Textoennegrita"/>
                <w:rFonts w:eastAsia="Calibri"/>
                <w:lang w:bidi="es-ES"/>
              </w:rPr>
              <w:t>•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t xml:space="preserve">instituto de salud publica </w:t>
            </w:r>
          </w:p>
          <w:p w14:paraId="212E7C90" w14:textId="0CCA8634" w:rsidR="003D1B71" w:rsidRPr="00665F95" w:rsidRDefault="006319A4" w:rsidP="00665F95">
            <w:pPr>
              <w:pStyle w:val="Fechas"/>
              <w:spacing w:line="216" w:lineRule="auto"/>
            </w:pPr>
            <w:r>
              <w:t>19/08/2003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12/02/2004</w:t>
            </w:r>
          </w:p>
          <w:p w14:paraId="0F6D6DCB" w14:textId="79003426" w:rsidR="003D1B71" w:rsidRPr="00665F95" w:rsidRDefault="006319A4" w:rsidP="00665F95">
            <w:pPr>
              <w:pStyle w:val="Experiencia"/>
              <w:spacing w:line="216" w:lineRule="auto"/>
            </w:pPr>
            <w:r>
              <w:t xml:space="preserve">Contabilidad </w:t>
            </w:r>
            <w:r w:rsidRPr="00665F95">
              <w:rPr>
                <w:rStyle w:val="Textoennegrita"/>
                <w:rFonts w:eastAsia="Calibri"/>
                <w:lang w:bidi="es-ES"/>
              </w:rPr>
              <w:t>•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t xml:space="preserve">auxiliar </w:t>
            </w:r>
            <w:r w:rsidRPr="00665F95">
              <w:rPr>
                <w:rStyle w:val="Textoennegrita"/>
                <w:rFonts w:eastAsia="Calibri"/>
                <w:lang w:bidi="es-ES"/>
              </w:rPr>
              <w:t>•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rPr>
                <w:rStyle w:val="Textoennegrita"/>
                <w:rFonts w:eastAsia="Calibri"/>
                <w:lang w:bidi="es-ES"/>
              </w:rPr>
              <w:t xml:space="preserve">Cofepris </w:t>
            </w:r>
          </w:p>
          <w:p w14:paraId="7419B12D" w14:textId="02B4F332" w:rsidR="003D1B71" w:rsidRPr="00665F95" w:rsidRDefault="006319A4" w:rsidP="00665F95">
            <w:pPr>
              <w:spacing w:line="216" w:lineRule="auto"/>
            </w:pPr>
            <w:r>
              <w:t xml:space="preserve">Analizar y supervisar que los documentos se entreguen en tiempo y forma, auxiliar en procesos administrativos </w:t>
            </w:r>
          </w:p>
          <w:sdt>
            <w:sdtPr>
              <w:id w:val="-1554227259"/>
              <w:placeholder>
                <w:docPart w:val="CE5490507B2943A6A44DF2EC52823F28"/>
              </w:placeholder>
              <w:temporary/>
              <w:showingPlcHdr/>
              <w15:appearance w15:val="hidden"/>
            </w:sdtPr>
            <w:sdtEndPr/>
            <w:sdtContent>
              <w:p w14:paraId="18AF008A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CB464E9" w14:textId="2C8DC68B" w:rsidR="003D1B71" w:rsidRPr="00665F95" w:rsidRDefault="006319A4" w:rsidP="00665F95">
            <w:pPr>
              <w:pStyle w:val="Nombredelaescuela"/>
              <w:spacing w:line="216" w:lineRule="auto"/>
            </w:pPr>
            <w:r>
              <w:t xml:space="preserve">Instituto politécnico </w:t>
            </w:r>
            <w:proofErr w:type="gramStart"/>
            <w:r>
              <w:t xml:space="preserve">nacional </w:t>
            </w:r>
            <w:r w:rsidR="003D1B71" w:rsidRPr="00665F95">
              <w:rPr>
                <w:lang w:bidi="es-ES"/>
              </w:rPr>
              <w:t>,</w:t>
            </w:r>
            <w:proofErr w:type="gramEnd"/>
            <w:r w:rsidR="003D1B71" w:rsidRPr="00665F95">
              <w:rPr>
                <w:lang w:bidi="es-ES"/>
              </w:rPr>
              <w:t xml:space="preserve"> </w:t>
            </w:r>
            <w:r>
              <w:t xml:space="preserve">México </w:t>
            </w:r>
          </w:p>
          <w:p w14:paraId="56A6CCA5" w14:textId="358B7717" w:rsidR="003D1B71" w:rsidRPr="00665F95" w:rsidRDefault="006319A4" w:rsidP="00665F95">
            <w:pPr>
              <w:pStyle w:val="Listaconvietas"/>
              <w:spacing w:line="216" w:lineRule="auto"/>
            </w:pPr>
            <w:r>
              <w:t xml:space="preserve">Me especialice como técnica en </w:t>
            </w:r>
            <w:proofErr w:type="gramStart"/>
            <w:r>
              <w:t>contabilidad ,</w:t>
            </w:r>
            <w:proofErr w:type="gramEnd"/>
            <w:r>
              <w:t xml:space="preserve"> y posteriormente curse la licenciatura</w:t>
            </w:r>
          </w:p>
          <w:p w14:paraId="6BEACC33" w14:textId="03669771" w:rsidR="003D1B71" w:rsidRPr="00665F95" w:rsidRDefault="003D1B71" w:rsidP="000F7B0F">
            <w:pPr>
              <w:pStyle w:val="Ttulo2"/>
            </w:pPr>
          </w:p>
          <w:sdt>
            <w:sdtPr>
              <w:id w:val="1374043770"/>
              <w:placeholder>
                <w:docPart w:val="1233347368B745ABBD3440CAC57D6C00"/>
              </w:placeholder>
              <w:temporary/>
              <w:showingPlcHdr/>
              <w15:appearance w15:val="hidden"/>
            </w:sdtPr>
            <w:sdtEndPr/>
            <w:sdtContent>
              <w:p w14:paraId="29A8A77B" w14:textId="77777777"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14:paraId="462DE357" w14:textId="7A9D28AE" w:rsidR="003D1B71" w:rsidRPr="00665F95" w:rsidRDefault="000F7B0F" w:rsidP="00665F95">
            <w:pPr>
              <w:spacing w:line="216" w:lineRule="auto"/>
              <w:rPr>
                <w:sz w:val="24"/>
                <w:szCs w:val="24"/>
              </w:rPr>
            </w:pPr>
            <w:r w:rsidRPr="000F7B0F">
              <w:t xml:space="preserve">Secretaría de Salud. (s. f.). </w:t>
            </w:r>
            <w:r w:rsidRPr="000F7B0F">
              <w:rPr>
                <w:i/>
                <w:iCs/>
              </w:rPr>
              <w:t>Instituto Nacional de Perinatología (</w:t>
            </w:r>
            <w:proofErr w:type="spellStart"/>
            <w:r w:rsidRPr="000F7B0F">
              <w:rPr>
                <w:i/>
                <w:iCs/>
              </w:rPr>
              <w:t>INPer</w:t>
            </w:r>
            <w:proofErr w:type="spellEnd"/>
            <w:r w:rsidRPr="000F7B0F">
              <w:rPr>
                <w:i/>
                <w:iCs/>
              </w:rPr>
              <w:t>)</w:t>
            </w:r>
            <w:r w:rsidRPr="000F7B0F">
              <w:t xml:space="preserve">. Gobierno de México. Recuperado el 9 de septiembre de 2025, de </w:t>
            </w:r>
            <w:hyperlink r:id="rId12" w:tgtFrame="_new" w:history="1">
              <w:r w:rsidRPr="000F7B0F">
                <w:rPr>
                  <w:color w:val="0000FF"/>
                  <w:u w:val="single"/>
                </w:rPr>
                <w:t>https://www.gob.mx/salud/inper</w:t>
              </w:r>
            </w:hyperlink>
          </w:p>
        </w:tc>
      </w:tr>
      <w:tr w:rsidR="006319A4" w:rsidRPr="00CA16E3" w14:paraId="7F1DAC08" w14:textId="77777777" w:rsidTr="00A158B7">
        <w:trPr>
          <w:trHeight w:val="1589"/>
        </w:trPr>
        <w:tc>
          <w:tcPr>
            <w:tcW w:w="3662" w:type="dxa"/>
            <w:gridSpan w:val="3"/>
            <w:tcBorders>
              <w:bottom w:val="nil"/>
            </w:tcBorders>
          </w:tcPr>
          <w:p w14:paraId="23406BCE" w14:textId="4D537612" w:rsidR="006319A4" w:rsidRPr="00665F95" w:rsidRDefault="006319A4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97487C9" w14:textId="77777777" w:rsidR="006319A4" w:rsidRPr="00665F95" w:rsidRDefault="006319A4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Borders>
              <w:bottom w:val="nil"/>
            </w:tcBorders>
            <w:vAlign w:val="bottom"/>
          </w:tcPr>
          <w:p w14:paraId="068A34F1" w14:textId="77777777" w:rsidR="006319A4" w:rsidRDefault="006319A4" w:rsidP="00F20161">
            <w:pPr>
              <w:pStyle w:val="Ttulo2"/>
            </w:pPr>
          </w:p>
        </w:tc>
      </w:tr>
      <w:tr w:rsidR="003D1B71" w:rsidRPr="00CA16E3" w14:paraId="4F488EF8" w14:textId="77777777" w:rsidTr="003D1B71">
        <w:trPr>
          <w:trHeight w:val="1164"/>
        </w:trPr>
        <w:tc>
          <w:tcPr>
            <w:tcW w:w="720" w:type="dxa"/>
          </w:tcPr>
          <w:p w14:paraId="204356B4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262016B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14DD516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9885C4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4336AA1" w14:textId="77777777" w:rsidTr="003D1B71">
        <w:trPr>
          <w:trHeight w:val="543"/>
        </w:trPr>
        <w:tc>
          <w:tcPr>
            <w:tcW w:w="720" w:type="dxa"/>
          </w:tcPr>
          <w:p w14:paraId="2DA19A0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B9E175E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EF9D686" wp14:editId="11A79D3D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ED638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AF3466A" w14:textId="7843087E" w:rsidR="003D1B71" w:rsidRPr="00CA16E3" w:rsidRDefault="00BE6685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Carr lechería Texcoco san salvador </w:t>
            </w:r>
          </w:p>
          <w:p w14:paraId="11E14579" w14:textId="36DDDBB9" w:rsidR="003D1B71" w:rsidRPr="00CA16E3" w:rsidRDefault="00BE6685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México 56300</w:t>
            </w:r>
          </w:p>
        </w:tc>
        <w:tc>
          <w:tcPr>
            <w:tcW w:w="423" w:type="dxa"/>
            <w:vMerge/>
          </w:tcPr>
          <w:p w14:paraId="0A32FB4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0DE1E0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6BF1E22" w14:textId="77777777" w:rsidTr="003D1B71">
        <w:trPr>
          <w:trHeight w:val="183"/>
        </w:trPr>
        <w:tc>
          <w:tcPr>
            <w:tcW w:w="720" w:type="dxa"/>
          </w:tcPr>
          <w:p w14:paraId="038E8C24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EA2F8E7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D3375C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A39640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F4A6196" w14:textId="77777777" w:rsidTr="003D1B71">
        <w:trPr>
          <w:trHeight w:val="624"/>
        </w:trPr>
        <w:tc>
          <w:tcPr>
            <w:tcW w:w="720" w:type="dxa"/>
          </w:tcPr>
          <w:p w14:paraId="4CF3E40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37FCD0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647D65E" wp14:editId="6CF7D09A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E0F6B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8E9D313" w14:textId="67BC566B" w:rsidR="003D1B71" w:rsidRPr="00CA16E3" w:rsidRDefault="00BE6685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5588391806</w:t>
            </w:r>
          </w:p>
        </w:tc>
        <w:tc>
          <w:tcPr>
            <w:tcW w:w="423" w:type="dxa"/>
            <w:vMerge/>
          </w:tcPr>
          <w:p w14:paraId="5D533C9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D48720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8A668E7" w14:textId="77777777" w:rsidTr="003D1B71">
        <w:trPr>
          <w:trHeight w:val="183"/>
        </w:trPr>
        <w:tc>
          <w:tcPr>
            <w:tcW w:w="720" w:type="dxa"/>
          </w:tcPr>
          <w:p w14:paraId="238E8D7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ED4C24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32DE74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30F2FB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69D9F08" w14:textId="77777777" w:rsidTr="003D1B71">
        <w:trPr>
          <w:trHeight w:val="633"/>
        </w:trPr>
        <w:tc>
          <w:tcPr>
            <w:tcW w:w="720" w:type="dxa"/>
          </w:tcPr>
          <w:p w14:paraId="2313559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7C6589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A0A98D5" wp14:editId="03960B02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2381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F418C8B" w14:textId="644BBCB2" w:rsidR="003D1B71" w:rsidRPr="00CA16E3" w:rsidRDefault="00BE6685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Scirene134@gmail.com</w:t>
            </w:r>
          </w:p>
        </w:tc>
        <w:tc>
          <w:tcPr>
            <w:tcW w:w="423" w:type="dxa"/>
            <w:vMerge/>
          </w:tcPr>
          <w:p w14:paraId="20B99BB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B97B8E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0543083" w14:textId="77777777" w:rsidTr="003D1B71">
        <w:trPr>
          <w:trHeight w:val="174"/>
        </w:trPr>
        <w:tc>
          <w:tcPr>
            <w:tcW w:w="720" w:type="dxa"/>
          </w:tcPr>
          <w:p w14:paraId="77EACE5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5FA068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3D8D0F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FD66E5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11A17DD" w14:textId="77777777" w:rsidTr="003D1B71">
        <w:trPr>
          <w:trHeight w:val="633"/>
        </w:trPr>
        <w:tc>
          <w:tcPr>
            <w:tcW w:w="720" w:type="dxa"/>
          </w:tcPr>
          <w:p w14:paraId="28D5E5D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0DE1655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E31074C" wp14:editId="29F1B199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AC9C5B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30B9671" w14:textId="3023BFAF" w:rsidR="003D1B71" w:rsidRPr="00CA16E3" w:rsidRDefault="00BE6685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IreneSC</w:t>
            </w:r>
          </w:p>
        </w:tc>
        <w:tc>
          <w:tcPr>
            <w:tcW w:w="423" w:type="dxa"/>
            <w:vMerge/>
          </w:tcPr>
          <w:p w14:paraId="7E97458A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C53ACD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2347AC5" w14:textId="77777777" w:rsidTr="00665F95">
        <w:trPr>
          <w:trHeight w:val="4071"/>
        </w:trPr>
        <w:tc>
          <w:tcPr>
            <w:tcW w:w="720" w:type="dxa"/>
          </w:tcPr>
          <w:p w14:paraId="61121A67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E8BC633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233F5D3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0E87DF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3256807A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A253C" w14:textId="77777777" w:rsidR="00A210A9" w:rsidRDefault="00A210A9" w:rsidP="00590471">
      <w:r>
        <w:separator/>
      </w:r>
    </w:p>
  </w:endnote>
  <w:endnote w:type="continuationSeparator" w:id="0">
    <w:p w14:paraId="32DF2DC3" w14:textId="77777777" w:rsidR="00A210A9" w:rsidRDefault="00A210A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28F28" w14:textId="77777777" w:rsidR="00A210A9" w:rsidRDefault="00A210A9" w:rsidP="00590471">
      <w:r>
        <w:separator/>
      </w:r>
    </w:p>
  </w:footnote>
  <w:footnote w:type="continuationSeparator" w:id="0">
    <w:p w14:paraId="350DA8F9" w14:textId="77777777" w:rsidR="00A210A9" w:rsidRDefault="00A210A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3DFD5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801CD57" wp14:editId="182F485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0EC402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685"/>
    <w:rsid w:val="00060042"/>
    <w:rsid w:val="0008685D"/>
    <w:rsid w:val="00090860"/>
    <w:rsid w:val="000F7B0F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319A4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210A9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E6685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86379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www.gob.mx/salud/inper?utm_source=chatgpt.com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A5C2B56C124FA7BA43D743A54D9F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82EAB-AD11-4182-8CE1-90481C4E55AA}"/>
      </w:docPartPr>
      <w:docPartBody>
        <w:p w:rsidR="00000000" w:rsidRDefault="006B513F">
          <w:pPr>
            <w:pStyle w:val="2EA5C2B56C124FA7BA43D743A54D9FD3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CE5490507B2943A6A44DF2EC52823F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C180D6-F9E2-43D8-B451-034CC57F9822}"/>
      </w:docPartPr>
      <w:docPartBody>
        <w:p w:rsidR="00000000" w:rsidRDefault="006B513F">
          <w:pPr>
            <w:pStyle w:val="CE5490507B2943A6A44DF2EC52823F28"/>
          </w:pPr>
          <w:r w:rsidRPr="00F20161">
            <w:t>Formación</w:t>
          </w:r>
        </w:p>
      </w:docPartBody>
    </w:docPart>
    <w:docPart>
      <w:docPartPr>
        <w:name w:val="1233347368B745ABBD3440CAC57D6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A4380-7FFC-469A-B57B-C8E4F172E912}"/>
      </w:docPartPr>
      <w:docPartBody>
        <w:p w:rsidR="00000000" w:rsidRDefault="006B513F">
          <w:pPr>
            <w:pStyle w:val="1233347368B745ABBD3440CAC57D6C00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3F"/>
    <w:rsid w:val="006B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D08A967223400AAE9EDF95FB6EAFAC">
    <w:name w:val="DDD08A967223400AAE9EDF95FB6EAFAC"/>
  </w:style>
  <w:style w:type="paragraph" w:customStyle="1" w:styleId="56386634E5264265B4ACC6E94DCE6E75">
    <w:name w:val="56386634E5264265B4ACC6E94DCE6E75"/>
  </w:style>
  <w:style w:type="paragraph" w:customStyle="1" w:styleId="2EA5C2B56C124FA7BA43D743A54D9FD3">
    <w:name w:val="2EA5C2B56C124FA7BA43D743A54D9FD3"/>
  </w:style>
  <w:style w:type="paragraph" w:customStyle="1" w:styleId="A4960A2C6F78433A9341DB95FBFB5A4F">
    <w:name w:val="A4960A2C6F78433A9341DB95FBFB5A4F"/>
  </w:style>
  <w:style w:type="paragraph" w:customStyle="1" w:styleId="5A09AB70D72D496898E6E29D8D28FDD5">
    <w:name w:val="5A09AB70D72D496898E6E29D8D28FDD5"/>
  </w:style>
  <w:style w:type="paragraph" w:customStyle="1" w:styleId="41140258A9A3470EB7956C692193006C">
    <w:name w:val="41140258A9A3470EB7956C692193006C"/>
  </w:style>
  <w:style w:type="paragraph" w:customStyle="1" w:styleId="1CAAEE50FFF74528BD2C79BB9F5901B3">
    <w:name w:val="1CAAEE50FFF74528BD2C79BB9F5901B3"/>
  </w:style>
  <w:style w:type="paragraph" w:customStyle="1" w:styleId="60269EF547DB4A84868D3C13898C4FF7">
    <w:name w:val="60269EF547DB4A84868D3C13898C4FF7"/>
  </w:style>
  <w:style w:type="paragraph" w:customStyle="1" w:styleId="6E6294321BCE48C9BB2FDF47301B1D01">
    <w:name w:val="6E6294321BCE48C9BB2FDF47301B1D01"/>
  </w:style>
  <w:style w:type="paragraph" w:customStyle="1" w:styleId="84A0923A381C4D59948A5CC692A3713C">
    <w:name w:val="84A0923A381C4D59948A5CC692A3713C"/>
  </w:style>
  <w:style w:type="paragraph" w:customStyle="1" w:styleId="CCD722EDD7BD4BABB7CF4E7B05BB8F44">
    <w:name w:val="CCD722EDD7BD4BABB7CF4E7B05BB8F44"/>
  </w:style>
  <w:style w:type="paragraph" w:customStyle="1" w:styleId="142ED5C206D146D2BA208CB362916E43">
    <w:name w:val="142ED5C206D146D2BA208CB362916E43"/>
  </w:style>
  <w:style w:type="paragraph" w:customStyle="1" w:styleId="B6181A33CA62409EAC515ECD295A2419">
    <w:name w:val="B6181A33CA62409EAC515ECD295A2419"/>
  </w:style>
  <w:style w:type="paragraph" w:customStyle="1" w:styleId="957F24857F0E47689E8946D15242C316">
    <w:name w:val="957F24857F0E47689E8946D15242C316"/>
  </w:style>
  <w:style w:type="paragraph" w:customStyle="1" w:styleId="FACC6CDE212F44E5834E69BAFE0804FE">
    <w:name w:val="FACC6CDE212F44E5834E69BAFE0804FE"/>
  </w:style>
  <w:style w:type="paragraph" w:customStyle="1" w:styleId="5D2D5CEA25B146E4864AD418CA506A1F">
    <w:name w:val="5D2D5CEA25B146E4864AD418CA506A1F"/>
  </w:style>
  <w:style w:type="paragraph" w:customStyle="1" w:styleId="7972173A424F4FA9A4940D1A86A8FDCE">
    <w:name w:val="7972173A424F4FA9A4940D1A86A8FDCE"/>
  </w:style>
  <w:style w:type="paragraph" w:customStyle="1" w:styleId="D80C5F79C93543F5B1B19F4EDAF49F33">
    <w:name w:val="D80C5F79C93543F5B1B19F4EDAF49F33"/>
  </w:style>
  <w:style w:type="paragraph" w:customStyle="1" w:styleId="4B74FF9CB5AB4517BE560FDBA556AEE7">
    <w:name w:val="4B74FF9CB5AB4517BE560FDBA556AEE7"/>
  </w:style>
  <w:style w:type="paragraph" w:customStyle="1" w:styleId="CE5490507B2943A6A44DF2EC52823F28">
    <w:name w:val="CE5490507B2943A6A44DF2EC52823F28"/>
  </w:style>
  <w:style w:type="paragraph" w:customStyle="1" w:styleId="6D622E08596846668BE5B935147A71C8">
    <w:name w:val="6D622E08596846668BE5B935147A71C8"/>
  </w:style>
  <w:style w:type="paragraph" w:customStyle="1" w:styleId="B6175300FEC94F8EA7969D7D2329A911">
    <w:name w:val="B6175300FEC94F8EA7969D7D2329A911"/>
  </w:style>
  <w:style w:type="paragraph" w:customStyle="1" w:styleId="0E67DC5CD88D45D9A77DCC4829640972">
    <w:name w:val="0E67DC5CD88D45D9A77DCC4829640972"/>
  </w:style>
  <w:style w:type="paragraph" w:customStyle="1" w:styleId="2DEEAACB4B7B48A1AA41D7D9F8C50AFA">
    <w:name w:val="2DEEAACB4B7B48A1AA41D7D9F8C50AFA"/>
  </w:style>
  <w:style w:type="paragraph" w:customStyle="1" w:styleId="D507A7EABA6B45B48258E879D61E3D2B">
    <w:name w:val="D507A7EABA6B45B48258E879D61E3D2B"/>
  </w:style>
  <w:style w:type="paragraph" w:customStyle="1" w:styleId="64C948E719FB403B86999E781CED1712">
    <w:name w:val="64C948E719FB403B86999E781CED1712"/>
  </w:style>
  <w:style w:type="paragraph" w:customStyle="1" w:styleId="46F12D40A9124E4DA0BF80F97DFFD7F6">
    <w:name w:val="46F12D40A9124E4DA0BF80F97DFFD7F6"/>
  </w:style>
  <w:style w:type="paragraph" w:customStyle="1" w:styleId="1233347368B745ABBD3440CAC57D6C00">
    <w:name w:val="1233347368B745ABBD3440CAC57D6C00"/>
  </w:style>
  <w:style w:type="paragraph" w:customStyle="1" w:styleId="8A43CEE839DF4F3F8B90602F25FF6408">
    <w:name w:val="8A43CEE839DF4F3F8B90602F25FF6408"/>
  </w:style>
  <w:style w:type="paragraph" w:customStyle="1" w:styleId="8C2A3436D166454DB4207AB4F6278221">
    <w:name w:val="8C2A3436D166454DB4207AB4F6278221"/>
  </w:style>
  <w:style w:type="paragraph" w:customStyle="1" w:styleId="1C4BF7715B134477842A963370096C21">
    <w:name w:val="1C4BF7715B134477842A963370096C21"/>
  </w:style>
  <w:style w:type="paragraph" w:customStyle="1" w:styleId="7A5A9F5AA4E44C05A81B1FAA648D85D5">
    <w:name w:val="7A5A9F5AA4E44C05A81B1FAA648D85D5"/>
  </w:style>
  <w:style w:type="paragraph" w:customStyle="1" w:styleId="3ED964AD77794684A31CFAD4C247BD0C">
    <w:name w:val="3ED964AD77794684A31CFAD4C247BD0C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550FC2A5C24B4868B01DDC1421ADF0E5">
    <w:name w:val="550FC2A5C24B4868B01DDC1421ADF0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141</Words>
  <Characters>776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2025-09-09T16:03:00Z</dcterms:created>
  <dcterms:modified xsi:type="dcterms:W3CDTF">2025-09-09T16:32:00Z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